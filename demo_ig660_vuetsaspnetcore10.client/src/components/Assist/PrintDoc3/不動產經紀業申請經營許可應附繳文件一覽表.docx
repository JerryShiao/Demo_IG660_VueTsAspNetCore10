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A4243" w14:textId="77777777" w:rsidR="0014402B" w:rsidRDefault="00000000">
      <w:pPr>
        <w:pStyle w:val="a3"/>
        <w:spacing w:line="400" w:lineRule="exact"/>
        <w:jc w:val="center"/>
      </w:pPr>
      <w:r>
        <w:rPr>
          <w:rFonts w:ascii="標楷體" w:eastAsia="標楷體" w:hAnsi="標楷體"/>
          <w:sz w:val="32"/>
        </w:rPr>
        <w:t>不動產經紀業申請經營許可</w:t>
      </w:r>
      <w:proofErr w:type="gramStart"/>
      <w:r>
        <w:rPr>
          <w:rFonts w:ascii="標楷體" w:eastAsia="標楷體" w:hAnsi="標楷體"/>
          <w:sz w:val="32"/>
        </w:rPr>
        <w:t>應附繳文件</w:t>
      </w:r>
      <w:proofErr w:type="gramEnd"/>
      <w:r>
        <w:rPr>
          <w:rFonts w:ascii="標楷體" w:eastAsia="標楷體" w:hAnsi="標楷體"/>
          <w:sz w:val="32"/>
        </w:rPr>
        <w:t>一覽表</w:t>
      </w:r>
    </w:p>
    <w:p w14:paraId="153CEFB7" w14:textId="77777777" w:rsidR="0014402B" w:rsidRDefault="0014402B">
      <w:pPr>
        <w:pStyle w:val="a3"/>
        <w:spacing w:line="300" w:lineRule="exact"/>
        <w:jc w:val="both"/>
        <w:rPr>
          <w:rFonts w:ascii="標楷體" w:eastAsia="標楷體" w:hAnsi="標楷體"/>
          <w:color w:val="000080"/>
          <w:sz w:val="32"/>
          <w:shd w:val="clear" w:color="auto" w:fill="FFFFFF"/>
        </w:rPr>
      </w:pPr>
    </w:p>
    <w:tbl>
      <w:tblPr>
        <w:tblW w:w="10773" w:type="dxa"/>
        <w:tblInd w:w="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3"/>
        <w:gridCol w:w="1097"/>
        <w:gridCol w:w="1276"/>
        <w:gridCol w:w="1012"/>
        <w:gridCol w:w="1012"/>
        <w:gridCol w:w="1013"/>
        <w:gridCol w:w="1012"/>
        <w:gridCol w:w="1013"/>
        <w:gridCol w:w="1012"/>
        <w:gridCol w:w="1013"/>
      </w:tblGrid>
      <w:tr w:rsidR="0014402B" w14:paraId="64250875" w14:textId="77777777">
        <w:tblPrEx>
          <w:tblCellMar>
            <w:top w:w="0" w:type="dxa"/>
            <w:bottom w:w="0" w:type="dxa"/>
          </w:tblCellMar>
        </w:tblPrEx>
        <w:trPr>
          <w:cantSplit/>
          <w:trHeight w:val="6032"/>
        </w:trPr>
        <w:tc>
          <w:tcPr>
            <w:tcW w:w="3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C4FE1E" w14:textId="77777777" w:rsidR="0014402B" w:rsidRDefault="00000000">
            <w:pPr>
              <w:spacing w:line="320" w:lineRule="exact"/>
            </w:pP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FCE85F9" wp14:editId="30F68E08">
                      <wp:simplePos x="0" y="0"/>
                      <wp:positionH relativeFrom="column">
                        <wp:posOffset>1087121</wp:posOffset>
                      </wp:positionH>
                      <wp:positionV relativeFrom="paragraph">
                        <wp:posOffset>372746</wp:posOffset>
                      </wp:positionV>
                      <wp:extent cx="1109981" cy="342900"/>
                      <wp:effectExtent l="0" t="0" r="0" b="0"/>
                      <wp:wrapNone/>
                      <wp:docPr id="273981105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9981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410E404A" w14:textId="77777777" w:rsidR="0014402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eastAsia="標楷體"/>
                                    </w:rPr>
                                    <w:t>附繳文件</w:t>
                                  </w:r>
                                  <w:proofErr w:type="gramEnd"/>
                                  <w:r>
                                    <w:rPr>
                                      <w:rFonts w:eastAsia="標楷體"/>
                                    </w:rPr>
                                    <w:t>名稱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FCE85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margin-left:85.6pt;margin-top:29.35pt;width:87.4pt;height:2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" stroked="f">
                      <v:textbox>
                        <w:txbxContent>
                          <w:p w14:paraId="410E404A" w14:textId="77777777" w:rsidR="0014402B" w:rsidRDefault="00000000">
                            <w:pPr>
                              <w:rPr>
                                <w:rFonts w:eastAsia="標楷體"/>
                              </w:rPr>
                            </w:pPr>
                            <w:proofErr w:type="gramStart"/>
                            <w:r>
                              <w:rPr>
                                <w:rFonts w:eastAsia="標楷體"/>
                              </w:rPr>
                              <w:t>附繳文件</w:t>
                            </w:r>
                            <w:proofErr w:type="gramEnd"/>
                            <w:r>
                              <w:rPr>
                                <w:rFonts w:eastAsia="標楷體"/>
                              </w:rPr>
                              <w:t>名稱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DB38405" wp14:editId="6ADCC014">
                      <wp:simplePos x="0" y="0"/>
                      <wp:positionH relativeFrom="column">
                        <wp:posOffset>1404618</wp:posOffset>
                      </wp:positionH>
                      <wp:positionV relativeFrom="paragraph">
                        <wp:posOffset>1500502</wp:posOffset>
                      </wp:positionV>
                      <wp:extent cx="381003" cy="875666"/>
                      <wp:effectExtent l="0" t="0" r="0" b="634"/>
                      <wp:wrapNone/>
                      <wp:docPr id="109931156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3" cy="8756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57027C60" w14:textId="77777777" w:rsidR="0014402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eastAsia="標楷體"/>
                                    </w:rPr>
                                    <w:t>附繳文件</w:t>
                                  </w:r>
                                  <w:proofErr w:type="gramEnd"/>
                                  <w:r>
                                    <w:rPr>
                                      <w:rFonts w:eastAsia="標楷體"/>
                                    </w:rPr>
                                    <w:t>份數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B38405" id="Text Box 30" o:spid="_x0000_s1027" type="#_x0000_t202" style="position:absolute;margin-left:110.6pt;margin-top:118.15pt;width:30pt;height:68.9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" stroked="f">
                      <v:textbox>
                        <w:txbxContent>
                          <w:p w14:paraId="57027C60" w14:textId="77777777" w:rsidR="0014402B" w:rsidRDefault="00000000">
                            <w:pPr>
                              <w:rPr>
                                <w:rFonts w:eastAsia="標楷體"/>
                              </w:rPr>
                            </w:pPr>
                            <w:proofErr w:type="gramStart"/>
                            <w:r>
                              <w:rPr>
                                <w:rFonts w:eastAsia="標楷體"/>
                              </w:rPr>
                              <w:t>附繳文件</w:t>
                            </w:r>
                            <w:proofErr w:type="gramEnd"/>
                            <w:r>
                              <w:rPr>
                                <w:rFonts w:eastAsia="標楷體"/>
                              </w:rPr>
                              <w:t>份數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1C1C0AB" wp14:editId="71092E45">
                      <wp:simplePos x="0" y="0"/>
                      <wp:positionH relativeFrom="column">
                        <wp:posOffset>23490</wp:posOffset>
                      </wp:positionH>
                      <wp:positionV relativeFrom="paragraph">
                        <wp:posOffset>167636</wp:posOffset>
                      </wp:positionV>
                      <wp:extent cx="2280285" cy="3671572"/>
                      <wp:effectExtent l="0" t="0" r="24765" b="24128"/>
                      <wp:wrapNone/>
                      <wp:docPr id="1045324598" name="Lin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2280285" cy="3671572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73526"/>
                                  <a:gd name="f7" fmla="val 3792217"/>
                                  <a:gd name="f8" fmla="+- 0 0 -360"/>
                                  <a:gd name="f9" fmla="+- 0 0 -90"/>
                                  <a:gd name="f10" fmla="+- 0 0 -180"/>
                                  <a:gd name="f11" fmla="+- 0 0 -270"/>
                                  <a:gd name="f12" fmla="*/ f3 1 1573526"/>
                                  <a:gd name="f13" fmla="*/ f4 1 3792217"/>
                                  <a:gd name="f14" fmla="+- f7 0 f5"/>
                                  <a:gd name="f15" fmla="+- f6 0 f5"/>
                                  <a:gd name="f16" fmla="*/ f8 f0 1"/>
                                  <a:gd name="f17" fmla="*/ f9 f0 1"/>
                                  <a:gd name="f18" fmla="*/ f10 f0 1"/>
                                  <a:gd name="f19" fmla="*/ f11 f0 1"/>
                                  <a:gd name="f20" fmla="*/ f15 1 1573526"/>
                                  <a:gd name="f21" fmla="*/ f14 1 3792217"/>
                                  <a:gd name="f22" fmla="*/ 786763 f15 1"/>
                                  <a:gd name="f23" fmla="*/ 0 f14 1"/>
                                  <a:gd name="f24" fmla="*/ 1573526 f15 1"/>
                                  <a:gd name="f25" fmla="*/ 1896109 f14 1"/>
                                  <a:gd name="f26" fmla="*/ 3792217 f14 1"/>
                                  <a:gd name="f27" fmla="*/ 0 f15 1"/>
                                  <a:gd name="f28" fmla="*/ f16 1 f2"/>
                                  <a:gd name="f29" fmla="*/ f17 1 f2"/>
                                  <a:gd name="f30" fmla="*/ f18 1 f2"/>
                                  <a:gd name="f31" fmla="*/ f19 1 f2"/>
                                  <a:gd name="f32" fmla="*/ f22 1 1573526"/>
                                  <a:gd name="f33" fmla="*/ f23 1 3792217"/>
                                  <a:gd name="f34" fmla="*/ f24 1 1573526"/>
                                  <a:gd name="f35" fmla="*/ f25 1 3792217"/>
                                  <a:gd name="f36" fmla="*/ f26 1 3792217"/>
                                  <a:gd name="f37" fmla="*/ f27 1 1573526"/>
                                  <a:gd name="f38" fmla="+- f28 0 f1"/>
                                  <a:gd name="f39" fmla="+- f29 0 f1"/>
                                  <a:gd name="f40" fmla="+- f30 0 f1"/>
                                  <a:gd name="f41" fmla="+- f31 0 f1"/>
                                  <a:gd name="f42" fmla="*/ f32 1 f20"/>
                                  <a:gd name="f43" fmla="*/ f33 1 f21"/>
                                  <a:gd name="f44" fmla="*/ f34 1 f20"/>
                                  <a:gd name="f45" fmla="*/ f35 1 f21"/>
                                  <a:gd name="f46" fmla="*/ f36 1 f21"/>
                                  <a:gd name="f47" fmla="*/ f37 1 f20"/>
                                  <a:gd name="f48" fmla="*/ f47 f12 1"/>
                                  <a:gd name="f49" fmla="*/ f44 f12 1"/>
                                  <a:gd name="f50" fmla="*/ f46 f13 1"/>
                                  <a:gd name="f51" fmla="*/ f43 f13 1"/>
                                  <a:gd name="f52" fmla="*/ f42 f12 1"/>
                                  <a:gd name="f53" fmla="*/ f45 f13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8">
                                    <a:pos x="f52" y="f51"/>
                                  </a:cxn>
                                  <a:cxn ang="f39">
                                    <a:pos x="f49" y="f53"/>
                                  </a:cxn>
                                  <a:cxn ang="f40">
                                    <a:pos x="f52" y="f50"/>
                                  </a:cxn>
                                  <a:cxn ang="f41">
                                    <a:pos x="f48" y="f53"/>
                                  </a:cxn>
                                  <a:cxn ang="f40">
                                    <a:pos x="f48" y="f51"/>
                                  </a:cxn>
                                  <a:cxn ang="f38">
                                    <a:pos x="f49" y="f50"/>
                                  </a:cxn>
                                </a:cxnLst>
                                <a:rect l="f48" t="f51" r="f49" b="f50"/>
                                <a:pathLst>
                                  <a:path w="1573526" h="3792217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2C6B86" id="Line 28" o:spid="_x0000_s1026" style="position:absolute;margin-left:1.85pt;margin-top:13.2pt;width:179.55pt;height:289.1pt;flip:x 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73526,3792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" path="m,l1573526,3792217e" filled="f" strokeweight=".26467mm">
                      <v:path arrowok="t" o:connecttype="custom" o:connectlocs="1140143,0;2280285,1835786;1140143,3671572;0,1835786;1140143,0;2280285,1835786;1140143,3671572;0,1835786;0,0;2280285,3671572" o:connectangles="270,0,90,180,270,0,90,180,90,270" textboxrect="0,0,1573526,3792217"/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840F838" wp14:editId="3F7F263B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5084</wp:posOffset>
                      </wp:positionV>
                      <wp:extent cx="2332991" cy="1952628"/>
                      <wp:effectExtent l="0" t="0" r="10159" b="28572"/>
                      <wp:wrapNone/>
                      <wp:docPr id="2061938027" name="Lin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2332991" cy="1952628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537459"/>
                                  <a:gd name="f7" fmla="val 2143755"/>
                                  <a:gd name="f8" fmla="+- 0 0 -360"/>
                                  <a:gd name="f9" fmla="+- 0 0 -90"/>
                                  <a:gd name="f10" fmla="+- 0 0 -180"/>
                                  <a:gd name="f11" fmla="+- 0 0 -270"/>
                                  <a:gd name="f12" fmla="*/ f3 1 2537459"/>
                                  <a:gd name="f13" fmla="*/ f4 1 2143755"/>
                                  <a:gd name="f14" fmla="+- f7 0 f5"/>
                                  <a:gd name="f15" fmla="+- f6 0 f5"/>
                                  <a:gd name="f16" fmla="*/ f8 f0 1"/>
                                  <a:gd name="f17" fmla="*/ f9 f0 1"/>
                                  <a:gd name="f18" fmla="*/ f10 f0 1"/>
                                  <a:gd name="f19" fmla="*/ f11 f0 1"/>
                                  <a:gd name="f20" fmla="*/ f15 1 2537459"/>
                                  <a:gd name="f21" fmla="*/ f14 1 2143755"/>
                                  <a:gd name="f22" fmla="*/ 1268730 f15 1"/>
                                  <a:gd name="f23" fmla="*/ 0 f14 1"/>
                                  <a:gd name="f24" fmla="*/ 2537459 f15 1"/>
                                  <a:gd name="f25" fmla="*/ 1071878 f14 1"/>
                                  <a:gd name="f26" fmla="*/ 2143755 f14 1"/>
                                  <a:gd name="f27" fmla="*/ 0 f15 1"/>
                                  <a:gd name="f28" fmla="*/ f16 1 f2"/>
                                  <a:gd name="f29" fmla="*/ f17 1 f2"/>
                                  <a:gd name="f30" fmla="*/ f18 1 f2"/>
                                  <a:gd name="f31" fmla="*/ f19 1 f2"/>
                                  <a:gd name="f32" fmla="*/ f22 1 2537459"/>
                                  <a:gd name="f33" fmla="*/ f23 1 2143755"/>
                                  <a:gd name="f34" fmla="*/ f24 1 2537459"/>
                                  <a:gd name="f35" fmla="*/ f25 1 2143755"/>
                                  <a:gd name="f36" fmla="*/ f26 1 2143755"/>
                                  <a:gd name="f37" fmla="*/ f27 1 2537459"/>
                                  <a:gd name="f38" fmla="+- f28 0 f1"/>
                                  <a:gd name="f39" fmla="+- f29 0 f1"/>
                                  <a:gd name="f40" fmla="+- f30 0 f1"/>
                                  <a:gd name="f41" fmla="+- f31 0 f1"/>
                                  <a:gd name="f42" fmla="*/ f32 1 f20"/>
                                  <a:gd name="f43" fmla="*/ f33 1 f21"/>
                                  <a:gd name="f44" fmla="*/ f34 1 f20"/>
                                  <a:gd name="f45" fmla="*/ f35 1 f21"/>
                                  <a:gd name="f46" fmla="*/ f36 1 f21"/>
                                  <a:gd name="f47" fmla="*/ f37 1 f20"/>
                                  <a:gd name="f48" fmla="*/ f47 f12 1"/>
                                  <a:gd name="f49" fmla="*/ f44 f12 1"/>
                                  <a:gd name="f50" fmla="*/ f46 f13 1"/>
                                  <a:gd name="f51" fmla="*/ f43 f13 1"/>
                                  <a:gd name="f52" fmla="*/ f42 f12 1"/>
                                  <a:gd name="f53" fmla="*/ f45 f13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8">
                                    <a:pos x="f52" y="f51"/>
                                  </a:cxn>
                                  <a:cxn ang="f39">
                                    <a:pos x="f49" y="f53"/>
                                  </a:cxn>
                                  <a:cxn ang="f40">
                                    <a:pos x="f52" y="f50"/>
                                  </a:cxn>
                                  <a:cxn ang="f41">
                                    <a:pos x="f48" y="f53"/>
                                  </a:cxn>
                                  <a:cxn ang="f40">
                                    <a:pos x="f48" y="f51"/>
                                  </a:cxn>
                                  <a:cxn ang="f38">
                                    <a:pos x="f49" y="f50"/>
                                  </a:cxn>
                                </a:cxnLst>
                                <a:rect l="f48" t="f51" r="f49" b="f50"/>
                                <a:pathLst>
                                  <a:path w="2537459" h="2143755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1C02B9" id="Line 27" o:spid="_x0000_s1026" style="position:absolute;margin-left:-2.25pt;margin-top:.4pt;width:183.7pt;height:153.75pt;flip:x 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37459,2143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" path="m,l2537459,2143755e" filled="f" strokeweight=".26467mm">
                      <v:path arrowok="t" o:connecttype="custom" o:connectlocs="1166496,0;2332991,976314;1166496,1952628;0,976314;1166496,0;2332991,976314;1166496,1952628;0,976314;0,0;2332991,1952628" o:connectangles="270,0,90,180,270,0,90,180,90,270" textboxrect="0,0,2537459,2143755"/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BEA6D85" wp14:editId="3B7830C1">
                      <wp:simplePos x="0" y="0"/>
                      <wp:positionH relativeFrom="column">
                        <wp:posOffset>261618</wp:posOffset>
                      </wp:positionH>
                      <wp:positionV relativeFrom="paragraph">
                        <wp:posOffset>2236466</wp:posOffset>
                      </wp:positionV>
                      <wp:extent cx="381003" cy="800100"/>
                      <wp:effectExtent l="0" t="0" r="0" b="0"/>
                      <wp:wrapNone/>
                      <wp:docPr id="1917736894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3" cy="800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285D92B3" w14:textId="77777777" w:rsidR="0014402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申請事由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EA6D85" id="Text Box 29" o:spid="_x0000_s1028" type="#_x0000_t202" style="position:absolute;margin-left:20.6pt;margin-top:176.1pt;width:30pt;height:6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" stroked="f">
                      <v:textbox>
                        <w:txbxContent>
                          <w:p w14:paraId="285D92B3" w14:textId="77777777" w:rsidR="0014402B" w:rsidRDefault="00000000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申請事由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55BF67" w14:textId="77777777" w:rsidR="0014402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不動產經紀業經營許可申請書（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Ａ</w:t>
            </w:r>
            <w:proofErr w:type="gramEnd"/>
            <w:r>
              <w:rPr>
                <w:rFonts w:ascii="標楷體" w:eastAsia="標楷體" w:hAnsi="標楷體"/>
                <w:szCs w:val="24"/>
              </w:rPr>
              <w:t>）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9CD1F3" w14:textId="77777777" w:rsidR="0014402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負責人、董事、監察人、經理人身分證明文件影本（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Ｂ</w:t>
            </w:r>
            <w:proofErr w:type="gramEnd"/>
            <w:r>
              <w:rPr>
                <w:rFonts w:ascii="標楷體" w:eastAsia="標楷體" w:hAnsi="標楷體"/>
                <w:szCs w:val="24"/>
              </w:rPr>
              <w:t>）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2F1099" w14:textId="77777777" w:rsidR="0014402B" w:rsidRDefault="00000000">
            <w:pPr>
              <w:spacing w:line="380" w:lineRule="exact"/>
              <w:ind w:left="113" w:right="113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經濟部核准保留公司名稱預查表影本（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Ｃ</w:t>
            </w:r>
            <w:proofErr w:type="gramEnd"/>
            <w:r>
              <w:rPr>
                <w:rFonts w:ascii="標楷體" w:eastAsia="標楷體" w:hAnsi="標楷體"/>
                <w:szCs w:val="24"/>
              </w:rPr>
              <w:t>）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9C95B3" w14:textId="77777777" w:rsidR="0014402B" w:rsidRDefault="00000000">
            <w:pPr>
              <w:spacing w:line="380" w:lineRule="exact"/>
              <w:ind w:left="113" w:right="113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直轄市或縣(市)政府登記商號名稱預查表影本（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Ｄ</w:t>
            </w:r>
            <w:proofErr w:type="gramEnd"/>
            <w:r>
              <w:rPr>
                <w:rFonts w:ascii="標楷體" w:eastAsia="標楷體" w:hAnsi="標楷體"/>
                <w:szCs w:val="24"/>
              </w:rPr>
              <w:t>）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27BEE1" w14:textId="77777777" w:rsidR="0014402B" w:rsidRDefault="00000000">
            <w:pPr>
              <w:spacing w:line="380" w:lineRule="exact"/>
              <w:ind w:left="113" w:right="113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代理人身分證明文件影本（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Ｅ</w:t>
            </w:r>
            <w:proofErr w:type="gramEnd"/>
            <w:r>
              <w:rPr>
                <w:rFonts w:ascii="標楷體" w:eastAsia="標楷體" w:hAnsi="標楷體"/>
                <w:szCs w:val="24"/>
              </w:rPr>
              <w:t>）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D2A92F" w14:textId="77777777" w:rsidR="0014402B" w:rsidRDefault="00000000">
            <w:pPr>
              <w:spacing w:line="380" w:lineRule="exact"/>
              <w:ind w:left="113" w:right="113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加盟證明文件影本（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Ｆ</w:t>
            </w:r>
            <w:proofErr w:type="gramEnd"/>
            <w:r>
              <w:rPr>
                <w:rFonts w:ascii="標楷體" w:eastAsia="標楷體" w:hAnsi="標楷體"/>
                <w:szCs w:val="24"/>
              </w:rPr>
              <w:t>）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B15C0C" w14:textId="77777777" w:rsidR="0014402B" w:rsidRDefault="00000000">
            <w:pPr>
              <w:spacing w:line="380" w:lineRule="exact"/>
              <w:ind w:left="113" w:right="113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原許可文件（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Ｇ</w:t>
            </w:r>
            <w:proofErr w:type="gramEnd"/>
            <w:r>
              <w:rPr>
                <w:rFonts w:ascii="標楷體" w:eastAsia="標楷體" w:hAnsi="標楷體"/>
                <w:szCs w:val="24"/>
              </w:rPr>
              <w:t>）</w:t>
            </w:r>
          </w:p>
        </w:tc>
      </w:tr>
      <w:tr w:rsidR="0014402B" w14:paraId="572F2AB1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C25102" w14:textId="77777777" w:rsidR="0014402B" w:rsidRDefault="00000000">
            <w:pPr>
              <w:spacing w:line="5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申請許可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AAB821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新設公司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66B44F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20313D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0DB26C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82BB18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5043BD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437018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(2)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3018AB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4402B" w14:paraId="101B514C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85A895" w14:textId="77777777" w:rsidR="0014402B" w:rsidRDefault="0014402B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A145A0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新設商號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F901BC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C477D2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3563B2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3E642D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95FB40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D4851E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(2)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039295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4402B" w14:paraId="2CDB9B0D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0A8B0F" w14:textId="77777777" w:rsidR="0014402B" w:rsidRDefault="0014402B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8565A3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已辦理公司登記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98F7FC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6E39E4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AFB445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A3B01B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A7CB02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23E558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(2)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21DBC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4402B" w14:paraId="6AB34B55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D80EF8" w14:textId="77777777" w:rsidR="0014402B" w:rsidRDefault="0014402B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C34AB7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已辦理商業登記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160374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8F6316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D93D0D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07F184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C92DF9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F554D8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(2)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C49C77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4402B" w14:paraId="734664DA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5DEE5E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申請補發許可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8E7AF7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公司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104872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B81AC7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E80435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F63CC6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863166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21FC1C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D180C9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4402B" w14:paraId="1BACF976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97EF9F" w14:textId="77777777" w:rsidR="0014402B" w:rsidRDefault="0014402B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D0A910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商號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F29FDB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EB749E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E5A5FF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1DDDE2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D6146D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DA6499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523AF8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4402B" w14:paraId="79894B6F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EAF4A4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申請換發許可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B80A13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公司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675437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16AF9A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5B76E5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ED01C4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69761F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E56CC3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8A4516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</w:tr>
      <w:tr w:rsidR="0014402B" w14:paraId="7AF479AF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1FD77D" w14:textId="77777777" w:rsidR="0014402B" w:rsidRDefault="0014402B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9A9B1F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商號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3DBD65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9789F5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9453AB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5AB4E3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DA6CA4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8692F1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BFE657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</w:tr>
      <w:tr w:rsidR="0014402B" w14:paraId="3B01F411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ED25DD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申請變更原許可事項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D2495B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公司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4F921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E6555B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(2)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657353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(2)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062D3D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026131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575B29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50FCE0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</w:tr>
      <w:tr w:rsidR="0014402B" w14:paraId="19564B24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FD1015" w14:textId="77777777" w:rsidR="0014402B" w:rsidRDefault="0014402B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5EE2A7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商號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29DF28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62EE1B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(2)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553CDB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0C5622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(2)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510F25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BEF281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6A2691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</w:tr>
      <w:tr w:rsidR="0014402B" w14:paraId="64EE8F80" w14:textId="77777777">
        <w:tblPrEx>
          <w:tblCellMar>
            <w:top w:w="0" w:type="dxa"/>
            <w:bottom w:w="0" w:type="dxa"/>
          </w:tblCellMar>
        </w:tblPrEx>
        <w:trPr>
          <w:cantSplit/>
          <w:trHeight w:val="363"/>
        </w:trPr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8D5BFA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申請註銷許可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0E4CA1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公司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9E88EB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F75D56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C48E65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97B719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57FE0C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B9BC2C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74A51A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</w:tr>
      <w:tr w:rsidR="0014402B" w14:paraId="4611E223" w14:textId="77777777">
        <w:tblPrEx>
          <w:tblCellMar>
            <w:top w:w="0" w:type="dxa"/>
            <w:bottom w:w="0" w:type="dxa"/>
          </w:tblCellMar>
        </w:tblPrEx>
        <w:trPr>
          <w:cantSplit/>
          <w:trHeight w:val="363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041AC6" w14:textId="77777777" w:rsidR="0014402B" w:rsidRDefault="0014402B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83E410" w14:textId="77777777" w:rsidR="0014402B" w:rsidRDefault="0000000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商號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D11441" w14:textId="77777777" w:rsidR="0014402B" w:rsidRDefault="00000000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02BE4D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4B951E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A4978F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5725F0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572B9F" w14:textId="77777777" w:rsidR="0014402B" w:rsidRDefault="0014402B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315EE3" w14:textId="77777777" w:rsidR="0014402B" w:rsidRDefault="00000000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</w:tr>
      <w:tr w:rsidR="0014402B" w14:paraId="19D294DF" w14:textId="77777777">
        <w:tblPrEx>
          <w:tblCellMar>
            <w:top w:w="0" w:type="dxa"/>
            <w:bottom w:w="0" w:type="dxa"/>
          </w:tblCellMar>
        </w:tblPrEx>
        <w:trPr>
          <w:cantSplit/>
          <w:trHeight w:val="1934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1D30FB" w14:textId="77777777" w:rsidR="0014402B" w:rsidRDefault="00000000">
            <w:pPr>
              <w:spacing w:line="26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備　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註</w:t>
            </w:r>
            <w:proofErr w:type="gramEnd"/>
          </w:p>
        </w:tc>
        <w:tc>
          <w:tcPr>
            <w:tcW w:w="946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ECE5F8" w14:textId="77777777" w:rsidR="0014402B" w:rsidRDefault="00000000">
            <w:pPr>
              <w:spacing w:line="300" w:lineRule="exact"/>
              <w:ind w:left="240" w:hanging="266"/>
              <w:jc w:val="both"/>
            </w:pPr>
            <w:r>
              <w:rPr>
                <w:rFonts w:ascii="標楷體" w:eastAsia="標楷體" w:hAnsi="標楷體"/>
                <w:sz w:val="26"/>
              </w:rPr>
              <w:t>1.</w:t>
            </w:r>
            <w:r>
              <w:rPr>
                <w:rFonts w:ascii="標楷體" w:eastAsia="標楷體" w:hAnsi="標楷體"/>
                <w:sz w:val="26"/>
                <w:szCs w:val="26"/>
              </w:rPr>
              <w:t>申請</w:t>
            </w:r>
            <w:r>
              <w:rPr>
                <w:rFonts w:ascii="標楷體" w:eastAsia="標楷體" w:hAnsi="標楷體"/>
                <w:sz w:val="26"/>
              </w:rPr>
              <w:t>負責人變更者，</w:t>
            </w:r>
            <w:r>
              <w:rPr>
                <w:rFonts w:ascii="標楷體" w:eastAsia="標楷體" w:hAnsi="標楷體"/>
                <w:sz w:val="26"/>
                <w:szCs w:val="26"/>
              </w:rPr>
              <w:t>應附繳（B）項文件。</w:t>
            </w:r>
          </w:p>
          <w:p w14:paraId="1C3F64AA" w14:textId="77777777" w:rsidR="0014402B" w:rsidRDefault="00000000">
            <w:pPr>
              <w:spacing w:line="300" w:lineRule="exact"/>
              <w:ind w:left="240" w:hanging="26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2.申請公司名稱、組織型態或營業項目變更者，應附繳（C）項文件。</w:t>
            </w:r>
          </w:p>
          <w:p w14:paraId="4705941E" w14:textId="77777777" w:rsidR="0014402B" w:rsidRDefault="00000000">
            <w:pPr>
              <w:spacing w:line="300" w:lineRule="exact"/>
              <w:ind w:left="266" w:hanging="278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3.申請商號名稱、組織型態或營業項目變更者，應附繳（D）項文件。</w:t>
            </w:r>
          </w:p>
          <w:p w14:paraId="3C100BE1" w14:textId="77777777" w:rsidR="0014402B" w:rsidRDefault="00000000">
            <w:pPr>
              <w:spacing w:line="300" w:lineRule="exact"/>
              <w:ind w:left="-24" w:firstLine="2"/>
              <w:jc w:val="both"/>
            </w:pPr>
            <w:r>
              <w:rPr>
                <w:rFonts w:ascii="標楷體" w:eastAsia="標楷體" w:hAnsi="標楷體"/>
                <w:sz w:val="26"/>
              </w:rPr>
              <w:t>4.</w:t>
            </w:r>
            <w:r>
              <w:rPr>
                <w:rFonts w:ascii="標楷體" w:eastAsia="標楷體" w:hAnsi="標楷體"/>
                <w:sz w:val="26"/>
                <w:szCs w:val="26"/>
              </w:rPr>
              <w:t>經紀業為加盟經營者，</w:t>
            </w:r>
            <w:proofErr w:type="gramStart"/>
            <w:r>
              <w:rPr>
                <w:rFonts w:ascii="標楷體" w:eastAsia="標楷體" w:hAnsi="標楷體"/>
                <w:sz w:val="26"/>
                <w:szCs w:val="26"/>
              </w:rPr>
              <w:t>應附繳</w:t>
            </w:r>
            <w:proofErr w:type="gramEnd"/>
            <w:r>
              <w:rPr>
                <w:rFonts w:ascii="標楷體" w:eastAsia="標楷體" w:hAnsi="標楷體"/>
                <w:sz w:val="26"/>
                <w:szCs w:val="26"/>
              </w:rPr>
              <w:t>（F）項文件。</w:t>
            </w:r>
          </w:p>
          <w:p w14:paraId="4EA48D6E" w14:textId="77777777" w:rsidR="0014402B" w:rsidRDefault="00000000">
            <w:pPr>
              <w:spacing w:line="320" w:lineRule="exact"/>
              <w:ind w:left="242" w:hanging="259"/>
            </w:pPr>
            <w:r>
              <w:rPr>
                <w:rFonts w:ascii="標楷體" w:eastAsia="標楷體" w:hAnsi="標楷體"/>
                <w:sz w:val="26"/>
                <w:szCs w:val="26"/>
              </w:rPr>
              <w:t>5.</w:t>
            </w:r>
            <w:proofErr w:type="gramStart"/>
            <w:r>
              <w:rPr>
                <w:rFonts w:ascii="標楷體" w:eastAsia="標楷體" w:hAnsi="標楷體"/>
                <w:sz w:val="26"/>
                <w:szCs w:val="26"/>
              </w:rPr>
              <w:t>採</w:t>
            </w:r>
            <w:proofErr w:type="gramEnd"/>
            <w:r>
              <w:rPr>
                <w:rFonts w:ascii="標楷體" w:eastAsia="標楷體" w:hAnsi="標楷體"/>
                <w:szCs w:val="24"/>
              </w:rPr>
              <w:t>網路</w:t>
            </w:r>
            <w:r>
              <w:rPr>
                <w:rFonts w:ascii="標楷體" w:eastAsia="標楷體" w:hAnsi="標楷體"/>
                <w:sz w:val="26"/>
                <w:szCs w:val="26"/>
              </w:rPr>
              <w:t>申請者，除「G」項文件外，其餘得以電子文件為之。</w:t>
            </w:r>
          </w:p>
        </w:tc>
      </w:tr>
    </w:tbl>
    <w:p w14:paraId="3EA5F5AB" w14:textId="77777777" w:rsidR="0014402B" w:rsidRDefault="0014402B">
      <w:pPr>
        <w:pStyle w:val="a3"/>
        <w:spacing w:line="300" w:lineRule="exact"/>
        <w:jc w:val="both"/>
      </w:pPr>
    </w:p>
    <w:sectPr w:rsidR="0014402B">
      <w:headerReference w:type="default" r:id="rId6"/>
      <w:pgSz w:w="11907" w:h="16840"/>
      <w:pgMar w:top="567" w:right="567" w:bottom="567" w:left="567" w:header="851" w:footer="851" w:gutter="0"/>
      <w:cols w:space="720"/>
      <w:docGrid w:type="lines" w:linePitch="3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6CFCA" w14:textId="77777777" w:rsidR="00146860" w:rsidRDefault="00146860">
      <w:r>
        <w:separator/>
      </w:r>
    </w:p>
  </w:endnote>
  <w:endnote w:type="continuationSeparator" w:id="0">
    <w:p w14:paraId="78A4D582" w14:textId="77777777" w:rsidR="00146860" w:rsidRDefault="00146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Calibri"/>
    <w:charset w:val="00"/>
    <w:family w:val="modern"/>
    <w:pitch w:val="fixed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A6D30" w14:textId="77777777" w:rsidR="00146860" w:rsidRDefault="00146860">
      <w:r>
        <w:rPr>
          <w:color w:val="000000"/>
        </w:rPr>
        <w:separator/>
      </w:r>
    </w:p>
  </w:footnote>
  <w:footnote w:type="continuationSeparator" w:id="0">
    <w:p w14:paraId="796C5826" w14:textId="77777777" w:rsidR="00146860" w:rsidRDefault="00146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C6225" w14:textId="77777777" w:rsidR="00000000" w:rsidRDefault="00000000">
    <w:pPr>
      <w:pStyle w:val="a7"/>
      <w:jc w:val="right"/>
      <w:rPr>
        <w:rFonts w:ascii="標楷體" w:eastAsia="標楷體" w:hAnsi="標楷體"/>
        <w:b/>
        <w:bCs/>
        <w:sz w:val="24"/>
      </w:rPr>
    </w:pPr>
    <w:r>
      <w:rPr>
        <w:rFonts w:ascii="標楷體" w:eastAsia="標楷體" w:hAnsi="標楷體"/>
        <w:b/>
        <w:bCs/>
        <w:sz w:val="24"/>
      </w:rPr>
      <w:t>附件3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4402B"/>
    <w:rsid w:val="0008712A"/>
    <w:rsid w:val="0014402B"/>
    <w:rsid w:val="0014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5080"/>
  <w15:docId w15:val="{42A9AEC7-C9B6-42B0-9EB6-76C1B2E9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rFonts w:ascii="華康楷書體W5" w:eastAsia="華康楷書體W5" w:hAnsi="華康楷書體W5"/>
      <w:sz w:val="28"/>
    </w:rPr>
  </w:style>
  <w:style w:type="paragraph" w:styleId="a4">
    <w:name w:val="Body Text Indent"/>
    <w:basedOn w:val="a"/>
    <w:pPr>
      <w:spacing w:line="400" w:lineRule="exact"/>
      <w:ind w:left="572" w:hanging="600"/>
    </w:pPr>
    <w:rPr>
      <w:rFonts w:ascii="華康楷書體W5" w:eastAsia="華康楷書體W5" w:hAnsi="華康楷書體W5"/>
      <w:sz w:val="28"/>
    </w:rPr>
  </w:style>
  <w:style w:type="paragraph" w:styleId="2">
    <w:name w:val="Body Text Indent 2"/>
    <w:basedOn w:val="a"/>
    <w:pPr>
      <w:spacing w:line="400" w:lineRule="exact"/>
      <w:ind w:left="932"/>
    </w:pPr>
    <w:rPr>
      <w:rFonts w:ascii="華康楷書體W5" w:eastAsia="華康楷書體W5" w:hAnsi="華康楷書體W5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8">
    <w:name w:val="Block Text"/>
    <w:basedOn w:val="a"/>
    <w:pPr>
      <w:spacing w:line="360" w:lineRule="exact"/>
      <w:ind w:left="737" w:right="-6" w:hanging="737"/>
      <w:jc w:val="both"/>
    </w:pPr>
    <w:rPr>
      <w:rFonts w:ascii="標楷體" w:eastAsia="標楷體" w:hAnsi="標楷體"/>
      <w:color w:val="FF0000"/>
      <w:sz w:val="26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不動產經紀業許可應附繳文件一覽表</dc:title>
  <dc:subject>不動產經紀業許可應附繳文件一覽表</dc:subject>
  <dc:creator>301000000A</dc:creator>
  <cp:keywords>不動產經紀業許可應附繳文件一覽表</cp:keywords>
  <cp:lastModifiedBy>Jimmy Chang-張皓鈞-精誠科技-智慧政府業務處C</cp:lastModifiedBy>
  <cp:revision>2</cp:revision>
  <cp:lastPrinted>2006-06-06T06:19:00Z</cp:lastPrinted>
  <dcterms:created xsi:type="dcterms:W3CDTF">2024-03-12T02:18:00Z</dcterms:created>
  <dcterms:modified xsi:type="dcterms:W3CDTF">2024-03-12T02:18:00Z</dcterms:modified>
</cp:coreProperties>
</file>